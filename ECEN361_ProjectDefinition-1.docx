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72"/>
          <w:szCs w:val="72"/>
        </w:r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38E7D94" w:rsidR="006E0CCE" w:rsidRDefault="00DE5B15" w:rsidP="00CD2D83">
          <w:pPr>
            <w:pStyle w:val="Title"/>
            <w:jc w:val="right"/>
            <w:rPr>
              <w:sz w:val="72"/>
              <w:szCs w:val="72"/>
            </w:rPr>
          </w:pPr>
          <w:r w:rsidRPr="00010185">
            <w:rPr>
              <w:sz w:val="72"/>
              <w:szCs w:val="72"/>
            </w:rPr>
            <w:t>ECEN 361 Project Definition</w:t>
          </w:r>
        </w:p>
      </w:sdtContent>
    </w:sdt>
    <w:p w14:paraId="308D359C" w14:textId="4A39802E" w:rsidR="00856EB6" w:rsidRPr="00856EB6" w:rsidRDefault="00437CCA" w:rsidP="00856EB6">
      <w:pPr>
        <w:pStyle w:val="Subtitle"/>
        <w:jc w:val="right"/>
      </w:pPr>
      <w:r>
        <w:t>Brain controlled Drone</w:t>
      </w:r>
      <w:r w:rsidR="00DE5B15">
        <w:br/>
      </w:r>
      <w:r>
        <w:t>Owen Cluff, Jordan cordray, Michael Loftus, andrew tennant</w:t>
      </w:r>
    </w:p>
    <w:p w14:paraId="4B3ADB84" w14:textId="77777777" w:rsidR="00DE5B15" w:rsidRDefault="00DE5B15" w:rsidP="00DE5B15">
      <w:pPr>
        <w:pStyle w:val="Heading1"/>
      </w:pPr>
      <w:r>
        <w:t>Project Scope</w:t>
      </w:r>
    </w:p>
    <w:p w14:paraId="2C044493" w14:textId="3A248809" w:rsidR="00DE5B15" w:rsidRDefault="00437CCA" w:rsidP="00DE5B15">
      <w:pPr>
        <w:rPr>
          <w:i/>
        </w:rPr>
      </w:pPr>
      <w:r>
        <w:rPr>
          <w:i/>
        </w:rPr>
        <w:t>We will create a drone that is controlled by a brain-computer interface. It will have the simple drone controls. If this proves too hard, we will simplify by just using a car.</w:t>
      </w:r>
    </w:p>
    <w:p w14:paraId="0D29424C" w14:textId="77777777" w:rsidR="00DE5B15" w:rsidRPr="00DE5B15" w:rsidRDefault="00DE5B15" w:rsidP="00DE5B15">
      <w:pPr>
        <w:rPr>
          <w:iCs/>
          <w:sz w:val="24"/>
          <w:szCs w:val="24"/>
        </w:rPr>
      </w:pPr>
    </w:p>
    <w:p w14:paraId="3AC78B47" w14:textId="77777777" w:rsidR="00DE5B15" w:rsidRDefault="00DE5B15" w:rsidP="00DE5B15">
      <w:pPr>
        <w:pStyle w:val="Heading1"/>
      </w:pPr>
      <w:r>
        <w:t>Lessons to Learn</w:t>
      </w:r>
    </w:p>
    <w:p w14:paraId="22DF4777" w14:textId="33942A95" w:rsidR="00437CCA" w:rsidRDefault="00437CCA" w:rsidP="00DE5B15">
      <w:pPr>
        <w:rPr>
          <w:i/>
        </w:rPr>
      </w:pPr>
      <w:r>
        <w:rPr>
          <w:i/>
        </w:rPr>
        <w:t>We’ll need to learn how a BCI works and what outputs it produces. We will then need to decode those into useable signals. We also need to learn how a drone flight controller works. We will learn communication protocols for how drones are controlled.</w:t>
      </w:r>
    </w:p>
    <w:p w14:paraId="15AC24EA" w14:textId="77777777" w:rsidR="00DE5B15" w:rsidRPr="00DE5B15" w:rsidRDefault="00DE5B15" w:rsidP="00DE5B15">
      <w:pPr>
        <w:rPr>
          <w:iCs/>
          <w:sz w:val="24"/>
          <w:szCs w:val="24"/>
        </w:rPr>
      </w:pPr>
    </w:p>
    <w:p w14:paraId="1A647D19" w14:textId="77777777" w:rsidR="00DE5B15" w:rsidRDefault="00DE5B15" w:rsidP="00DE5B15">
      <w:pPr>
        <w:pStyle w:val="Heading1"/>
      </w:pPr>
      <w:r>
        <w:t>Roles and Responsibilities</w:t>
      </w:r>
    </w:p>
    <w:p w14:paraId="1C1FEAD8" w14:textId="77777777" w:rsidR="00DE5B15" w:rsidRDefault="00DE5B15" w:rsidP="00DE5B15">
      <w:pPr>
        <w:rPr>
          <w:i/>
        </w:rPr>
      </w:pPr>
      <w:r>
        <w:rPr>
          <w:i/>
        </w:rP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7A289A">
            <w:r>
              <w:t>Role</w:t>
            </w:r>
          </w:p>
        </w:tc>
        <w:tc>
          <w:tcPr>
            <w:tcW w:w="1890" w:type="dxa"/>
          </w:tcPr>
          <w:p w14:paraId="6ABDE4D8"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77777777" w:rsidR="00DE5B15" w:rsidRDefault="00DE5B15" w:rsidP="007A289A">
            <w:r>
              <w:t>Team Leader</w:t>
            </w:r>
          </w:p>
        </w:tc>
        <w:tc>
          <w:tcPr>
            <w:tcW w:w="1890" w:type="dxa"/>
          </w:tcPr>
          <w:p w14:paraId="6727C8B8" w14:textId="61023D50" w:rsidR="00DE5B15" w:rsidRDefault="0082436F" w:rsidP="007A289A">
            <w:pPr>
              <w:cnfStyle w:val="000000100000" w:firstRow="0" w:lastRow="0" w:firstColumn="0" w:lastColumn="0" w:oddVBand="0" w:evenVBand="0" w:oddHBand="1" w:evenHBand="0" w:firstRowFirstColumn="0" w:firstRowLastColumn="0" w:lastRowFirstColumn="0" w:lastRowLastColumn="0"/>
            </w:pPr>
            <w:r>
              <w:t>Michael Loftus</w:t>
            </w:r>
          </w:p>
        </w:tc>
        <w:tc>
          <w:tcPr>
            <w:tcW w:w="5575" w:type="dxa"/>
          </w:tcPr>
          <w:p w14:paraId="7C4C1D72"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Set up project in Monday.com and invite team</w:t>
            </w:r>
          </w:p>
          <w:p w14:paraId="0F12A01E"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Manage project tasks in Monday.com</w:t>
            </w:r>
          </w:p>
          <w:p w14:paraId="5895628F"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Submits group assignments</w:t>
            </w:r>
          </w:p>
          <w:p w14:paraId="75F2E29C"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Establishes meeting schedule (1-2 times per week)</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66F68358" w14:textId="77777777" w:rsidR="00DE5B15" w:rsidRDefault="00DE5B15" w:rsidP="007A289A">
            <w:r>
              <w:t>Hardware Lead</w:t>
            </w:r>
          </w:p>
        </w:tc>
        <w:tc>
          <w:tcPr>
            <w:tcW w:w="1890" w:type="dxa"/>
          </w:tcPr>
          <w:p w14:paraId="1A19C6A7" w14:textId="71D97E33" w:rsidR="00DE5B15" w:rsidRDefault="0082436F" w:rsidP="007A289A">
            <w:pPr>
              <w:cnfStyle w:val="000000000000" w:firstRow="0" w:lastRow="0" w:firstColumn="0" w:lastColumn="0" w:oddVBand="0" w:evenVBand="0" w:oddHBand="0" w:evenHBand="0" w:firstRowFirstColumn="0" w:firstRowLastColumn="0" w:lastRowFirstColumn="0" w:lastRowLastColumn="0"/>
            </w:pPr>
            <w:r>
              <w:t>Owen Cluff</w:t>
            </w:r>
          </w:p>
        </w:tc>
        <w:tc>
          <w:tcPr>
            <w:tcW w:w="5575" w:type="dxa"/>
          </w:tcPr>
          <w:p w14:paraId="69E6AC90"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Final decision maker on hardware selection</w:t>
            </w:r>
          </w:p>
          <w:p w14:paraId="5176FD7B"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Hardware block diagram owner</w:t>
            </w:r>
          </w:p>
          <w:p w14:paraId="5CE74A79" w14:textId="77777777" w:rsidR="00DE5B15" w:rsidRDefault="00DE5B15" w:rsidP="007A289A">
            <w:pPr>
              <w:numPr>
                <w:ilvl w:val="0"/>
                <w:numId w:val="1"/>
              </w:numPr>
              <w:pBdr>
                <w:top w:val="nil"/>
                <w:left w:val="nil"/>
                <w:bottom w:val="nil"/>
                <w:right w:val="nil"/>
                <w:between w:val="nil"/>
              </w:pBdr>
              <w:spacing w:after="16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Gathers necessary hardware (purchase or loan)</w:t>
            </w:r>
          </w:p>
        </w:tc>
      </w:tr>
      <w:tr w:rsidR="00DE5B15" w14:paraId="30DFD6FF"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7C1AAC" w14:textId="77777777" w:rsidR="00DE5B15" w:rsidRDefault="00DE5B15" w:rsidP="007A289A">
            <w:r>
              <w:t>Software Lead</w:t>
            </w:r>
          </w:p>
        </w:tc>
        <w:tc>
          <w:tcPr>
            <w:tcW w:w="1890" w:type="dxa"/>
          </w:tcPr>
          <w:p w14:paraId="291836BE" w14:textId="57AE3BED" w:rsidR="00DE5B15" w:rsidRDefault="0082436F" w:rsidP="007A289A">
            <w:pPr>
              <w:cnfStyle w:val="000000100000" w:firstRow="0" w:lastRow="0" w:firstColumn="0" w:lastColumn="0" w:oddVBand="0" w:evenVBand="0" w:oddHBand="1" w:evenHBand="0" w:firstRowFirstColumn="0" w:firstRowLastColumn="0" w:lastRowFirstColumn="0" w:lastRowLastColumn="0"/>
            </w:pPr>
            <w:r>
              <w:t>Jordan Cordray</w:t>
            </w:r>
          </w:p>
        </w:tc>
        <w:tc>
          <w:tcPr>
            <w:tcW w:w="5575" w:type="dxa"/>
          </w:tcPr>
          <w:p w14:paraId="20F8CD0D"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Final decision maker on software architecture</w:t>
            </w:r>
          </w:p>
          <w:p w14:paraId="03DF1DC7"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Software block diagram owner</w:t>
            </w:r>
          </w:p>
          <w:p w14:paraId="21861BA9" w14:textId="7A44BEF3" w:rsidR="0082436F" w:rsidRDefault="00DE5B15" w:rsidP="0082436F">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Set up Git repository and share with team</w:t>
            </w:r>
          </w:p>
        </w:tc>
      </w:tr>
    </w:tbl>
    <w:p w14:paraId="1647BBBF" w14:textId="77777777" w:rsidR="00DE5B15" w:rsidRDefault="00DE5B15" w:rsidP="00DE5B15">
      <w:pPr>
        <w:pStyle w:val="Heading1"/>
      </w:pPr>
      <w:r>
        <w:lastRenderedPageBreak/>
        <w:t>Schedule</w:t>
      </w:r>
    </w:p>
    <w:p w14:paraId="58FA5053" w14:textId="64765D5C" w:rsidR="00DE5B15" w:rsidRDefault="00DE5B15" w:rsidP="00DE5B15">
      <w:pPr>
        <w:rPr>
          <w:i/>
        </w:rPr>
      </w:pPr>
      <w:r>
        <w:rPr>
          <w:i/>
        </w:rPr>
        <w:t>Create initial set of tasks in Monday.com and assign a person and dates and durations. Export main table to Excel and Gantt chart to PDF and turn in with this sheet</w:t>
      </w:r>
      <w:r w:rsidR="00FD03BF">
        <w:rPr>
          <w:i/>
        </w:rPr>
        <w:t>.</w:t>
      </w:r>
    </w:p>
    <w:p w14:paraId="15E85400" w14:textId="77777777" w:rsidR="00DE5B15" w:rsidRDefault="00DE5B15" w:rsidP="00DE5B15">
      <w:pPr>
        <w:pStyle w:val="Heading1"/>
      </w:pPr>
      <w:r>
        <w:t>Derived Requirements</w:t>
      </w:r>
    </w:p>
    <w:p w14:paraId="0CEB414B" w14:textId="77777777" w:rsidR="00DE5B15" w:rsidRDefault="00DE5B15" w:rsidP="00DE5B15">
      <w:pPr>
        <w:rPr>
          <w:i/>
        </w:rPr>
      </w:pPr>
      <w:r>
        <w:rPr>
          <w:i/>
        </w:rPr>
        <w:t>List the requirements for your project. Derived requirements are typically broken down into three categories: general, interface, and functional.</w:t>
      </w:r>
    </w:p>
    <w:p w14:paraId="3834A40D" w14:textId="77777777" w:rsidR="00DE5B15" w:rsidRDefault="00DE5B15" w:rsidP="00DE5B15">
      <w:pPr>
        <w:pStyle w:val="Heading2"/>
      </w:pPr>
      <w:r>
        <w:t>General Requirements</w:t>
      </w:r>
    </w:p>
    <w:p w14:paraId="56865D57" w14:textId="77777777" w:rsidR="00DE5B15" w:rsidRDefault="00DE5B15" w:rsidP="00DE5B15">
      <w:pPr>
        <w:rPr>
          <w:i/>
        </w:rPr>
      </w:pPr>
      <w:r>
        <w:rPr>
          <w:i/>
        </w:rPr>
        <w:t>General requirements detail the general aspects of the system and cover items such as size, weight, coding standards followed, licensing, etc. Usually this list is short, but not empty. Use these to help guide hardware selection.</w:t>
      </w:r>
    </w:p>
    <w:p w14:paraId="03F37149" w14:textId="77777777" w:rsidR="00DE5B15" w:rsidRPr="00DE5B15" w:rsidRDefault="00DE5B15" w:rsidP="00DE5B15">
      <w:pPr>
        <w:rPr>
          <w:iCs/>
          <w:sz w:val="24"/>
          <w:szCs w:val="24"/>
        </w:rPr>
      </w:pPr>
    </w:p>
    <w:p w14:paraId="7BB7AB8B" w14:textId="77777777" w:rsidR="00DE5B15" w:rsidRDefault="00DE5B15" w:rsidP="00DE5B15">
      <w:pPr>
        <w:pStyle w:val="Heading2"/>
      </w:pPr>
      <w:r>
        <w:t>Interface Requirements</w:t>
      </w:r>
    </w:p>
    <w:p w14:paraId="503CE4A3" w14:textId="77777777" w:rsidR="00DE5B15" w:rsidRDefault="00DE5B15" w:rsidP="00DE5B15">
      <w:pPr>
        <w:rPr>
          <w:i/>
        </w:rPr>
      </w:pPr>
      <w:r>
        <w:rPr>
          <w:i/>
        </w:rPr>
        <w:t>Interface requirements detail the interfaces of the system and cover items such as communication standards, protocols, baud/bit rates, cloud connectivity, security, etc. Use these to help guide hardware selection and software design.</w:t>
      </w:r>
    </w:p>
    <w:p w14:paraId="32730582" w14:textId="77777777" w:rsidR="00DE5B15" w:rsidRPr="00DE5B15" w:rsidRDefault="00DE5B15" w:rsidP="00DE5B15">
      <w:pPr>
        <w:rPr>
          <w:iCs/>
          <w:sz w:val="24"/>
          <w:szCs w:val="24"/>
        </w:rPr>
      </w:pPr>
    </w:p>
    <w:p w14:paraId="4B1C25D8" w14:textId="77777777" w:rsidR="00DE5B15" w:rsidRDefault="00DE5B15" w:rsidP="00DE5B15">
      <w:pPr>
        <w:pStyle w:val="Heading2"/>
      </w:pPr>
      <w:r>
        <w:t>Functional Requirements</w:t>
      </w:r>
    </w:p>
    <w:p w14:paraId="32361FEC" w14:textId="617365AB" w:rsidR="00DE5B15" w:rsidRDefault="00DE5B15" w:rsidP="00DE5B15">
      <w:pPr>
        <w:rPr>
          <w:iCs/>
        </w:rPr>
      </w:pPr>
      <w:r>
        <w:rPr>
          <w:i/>
        </w:rPr>
        <w:t>Functional requirements detail the features and overall functionality of the system and cover items such as specific capabilities and behaviors required to fulfill the scope of the project.</w:t>
      </w:r>
    </w:p>
    <w:p w14:paraId="5081CDC2" w14:textId="77777777" w:rsidR="00DE5B15" w:rsidRDefault="00DE5B15" w:rsidP="00DE5B15">
      <w:pPr>
        <w:rPr>
          <w:iCs/>
          <w:sz w:val="24"/>
          <w:szCs w:val="24"/>
        </w:rPr>
      </w:pPr>
    </w:p>
    <w:p w14:paraId="558E1B62" w14:textId="34FF236C" w:rsidR="00C05E1B" w:rsidRDefault="00C05E1B" w:rsidP="00C05E1B">
      <w:pPr>
        <w:pStyle w:val="Heading1"/>
      </w:pPr>
      <w:r>
        <w:t>Hardware Block Diagram</w:t>
      </w:r>
    </w:p>
    <w:p w14:paraId="7A637BB7" w14:textId="3AE65B11" w:rsidR="00C05E1B" w:rsidRPr="00C05E1B" w:rsidRDefault="00C05E1B" w:rsidP="00DE5B15">
      <w:pPr>
        <w:rPr>
          <w:b/>
          <w:bCs/>
          <w:i/>
        </w:rPr>
      </w:pPr>
      <w:r>
        <w:rPr>
          <w:i/>
        </w:rPr>
        <w:t>Create an initial</w:t>
      </w:r>
      <w:r w:rsidR="003F46E9">
        <w:rPr>
          <w:i/>
        </w:rPr>
        <w:t>, rough</w:t>
      </w:r>
      <w:r>
        <w:rPr>
          <w:i/>
        </w:rPr>
        <w:t xml:space="preserve"> hardware block diagram showing the major hardware components, how they connect, how they are powered, etc. Use a professional tool such as LucidChart, draw.io, or Miro for this. Export a PDF and turn in with this sheet. </w:t>
      </w:r>
      <w:r w:rsidRPr="00C05E1B">
        <w:rPr>
          <w:b/>
          <w:bCs/>
          <w:i/>
        </w:rPr>
        <w:t>Note that this is not final and will be updated weekly.</w:t>
      </w:r>
    </w:p>
    <w:p w14:paraId="111CF3D0" w14:textId="48B6A5D8" w:rsidR="00C05E1B" w:rsidRDefault="00C05E1B" w:rsidP="00C05E1B">
      <w:pPr>
        <w:pStyle w:val="Heading1"/>
      </w:pPr>
      <w:r>
        <w:t>Software Block Diagram</w:t>
      </w:r>
    </w:p>
    <w:p w14:paraId="1EC2260A" w14:textId="3F4E5F3A" w:rsidR="00C05E1B" w:rsidRPr="00DE5B15" w:rsidRDefault="00C05E1B" w:rsidP="00C05E1B">
      <w:pPr>
        <w:rPr>
          <w:iCs/>
          <w:sz w:val="24"/>
          <w:szCs w:val="24"/>
        </w:rPr>
      </w:pPr>
      <w:r>
        <w:rPr>
          <w:i/>
        </w:rPr>
        <w:t>Create an initial</w:t>
      </w:r>
      <w:r w:rsidR="003F46E9">
        <w:rPr>
          <w:i/>
        </w:rPr>
        <w:t>, rough</w:t>
      </w:r>
      <w:r>
        <w:rPr>
          <w:i/>
        </w:rPr>
        <w:t xml:space="preserve"> software block diagram showing the major software modules, how they connect, how they interface with hardware, etc. Use a professional tool such as LucidChart, draw.io, or Miro for this. Export a PDF and turn in with this sheet. </w:t>
      </w:r>
      <w:r w:rsidRPr="00C05E1B">
        <w:rPr>
          <w:b/>
          <w:bCs/>
          <w:i/>
        </w:rPr>
        <w:t>Note that this is not final and will be updated weekly.</w:t>
      </w:r>
    </w:p>
    <w:p w14:paraId="17A78819" w14:textId="77777777" w:rsidR="00C05E1B" w:rsidRPr="00DE5B15" w:rsidRDefault="00C05E1B" w:rsidP="00DE5B15">
      <w:pPr>
        <w:rPr>
          <w:iCs/>
          <w:sz w:val="24"/>
          <w:szCs w:val="24"/>
        </w:rPr>
      </w:pPr>
    </w:p>
    <w:sectPr w:rsidR="00C05E1B" w:rsidRPr="00DE5B15" w:rsidSect="00856EB6">
      <w:headerReference w:type="even" r:id="rId7"/>
      <w:headerReference w:type="default" r:id="rId8"/>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97185" w14:textId="77777777" w:rsidR="0086212A" w:rsidRDefault="0086212A" w:rsidP="00CD2D83">
      <w:pPr>
        <w:spacing w:after="0" w:line="240" w:lineRule="auto"/>
      </w:pPr>
      <w:r>
        <w:separator/>
      </w:r>
    </w:p>
  </w:endnote>
  <w:endnote w:type="continuationSeparator" w:id="0">
    <w:p w14:paraId="2D6E8E7D" w14:textId="77777777" w:rsidR="0086212A" w:rsidRDefault="0086212A"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6D3E"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606A0AAD" wp14:editId="5F288B0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2C36"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480ED" w14:textId="77777777" w:rsidR="0086212A" w:rsidRDefault="0086212A" w:rsidP="00CD2D83">
      <w:pPr>
        <w:spacing w:after="0" w:line="240" w:lineRule="auto"/>
      </w:pPr>
      <w:r>
        <w:separator/>
      </w:r>
    </w:p>
  </w:footnote>
  <w:footnote w:type="continuationSeparator" w:id="0">
    <w:p w14:paraId="31AB6F47" w14:textId="77777777" w:rsidR="0086212A" w:rsidRDefault="0086212A"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558D"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2179"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002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9395E"/>
    <w:rsid w:val="001A1C6C"/>
    <w:rsid w:val="00222B9C"/>
    <w:rsid w:val="003F46E9"/>
    <w:rsid w:val="00437CCA"/>
    <w:rsid w:val="006E0CCE"/>
    <w:rsid w:val="0082436F"/>
    <w:rsid w:val="00856EB6"/>
    <w:rsid w:val="0086212A"/>
    <w:rsid w:val="00875BC1"/>
    <w:rsid w:val="00882BD9"/>
    <w:rsid w:val="00994D66"/>
    <w:rsid w:val="009B46F1"/>
    <w:rsid w:val="00A9455C"/>
    <w:rsid w:val="00C05E1B"/>
    <w:rsid w:val="00CD2D83"/>
    <w:rsid w:val="00D55E22"/>
    <w:rsid w:val="00DE5B15"/>
    <w:rsid w:val="00E324E4"/>
    <w:rsid w:val="00E622BD"/>
    <w:rsid w:val="00EC4870"/>
    <w:rsid w:val="00F30924"/>
    <w:rsid w:val="00FD0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
      <w:docPartPr>
        <w:name w:val="19A7D8E68E3849CB8624241078C863F3"/>
        <w:category>
          <w:name w:val="General"/>
          <w:gallery w:val="placeholder"/>
        </w:category>
        <w:types>
          <w:type w:val="bbPlcHdr"/>
        </w:types>
        <w:behaviors>
          <w:behavior w:val="content"/>
        </w:behaviors>
        <w:guid w:val="{F9828BF9-90EA-4014-BFAC-657B0A3F2A3C}"/>
      </w:docPartPr>
      <w:docPartBody>
        <w:p w:rsidR="000B5CE0" w:rsidRDefault="00000000">
          <w:pPr>
            <w:pStyle w:val="19A7D8E68E3849CB8624241078C863F3"/>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B5CE0"/>
    <w:rsid w:val="006609F5"/>
    <w:rsid w:val="00D404CD"/>
    <w:rsid w:val="00F07CB5"/>
    <w:rsid w:val="00F30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 w:type="paragraph" w:customStyle="1" w:styleId="19A7D8E68E3849CB8624241078C863F3">
    <w:name w:val="19A7D8E68E3849CB8624241078C863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BYUI-LabTemplate.dotx</Template>
  <TotalTime>25</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ECEN 361 Project Definition</vt:lpstr>
    </vt:vector>
  </TitlesOfParts>
  <Company>BYU Idaho</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Definition</dc:title>
  <dc:subject>ECEN-361</dc:subject>
  <dc:creator>Jonathan Haws</dc:creator>
  <cp:keywords/>
  <dc:description/>
  <cp:lastModifiedBy>Owen Cluff</cp:lastModifiedBy>
  <cp:revision>6</cp:revision>
  <dcterms:created xsi:type="dcterms:W3CDTF">2023-08-12T17:15:00Z</dcterms:created>
  <dcterms:modified xsi:type="dcterms:W3CDTF">2026-09-21T16:59:00Z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